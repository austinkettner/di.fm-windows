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C3B" w:rsidRDefault="005D3C66">
      <w:pPr>
        <w:pStyle w:val="Title"/>
      </w:pPr>
      <w:r>
        <w:t>DI.FM</w:t>
      </w:r>
    </w:p>
    <w:p w:rsidR="005D3C66" w:rsidRDefault="005D3C66" w:rsidP="005D3C66">
      <w:r>
        <w:t>A Digital Imported Radio App for Windows 8</w:t>
      </w:r>
    </w:p>
    <w:p w:rsidR="005C5991" w:rsidRPr="005D3C66" w:rsidRDefault="005C5991" w:rsidP="005D3C66">
      <w:r>
        <w:rPr>
          <w:noProof/>
          <w:lang w:eastAsia="en-US"/>
        </w:rPr>
        <w:drawing>
          <wp:inline distT="0" distB="0" distL="0" distR="0" wp14:anchorId="3C495A86" wp14:editId="65229A26">
            <wp:extent cx="5934075" cy="1666875"/>
            <wp:effectExtent l="0" t="0" r="9525" b="9525"/>
            <wp:docPr id="6" name="Picture 6" descr="C:\Users\Austin\Desktop\mai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Desktop\main_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236" cy="1667482"/>
                    </a:xfrm>
                    <a:prstGeom prst="rect">
                      <a:avLst/>
                    </a:prstGeom>
                    <a:noFill/>
                    <a:ln>
                      <a:noFill/>
                    </a:ln>
                  </pic:spPr>
                </pic:pic>
              </a:graphicData>
            </a:graphic>
          </wp:inline>
        </w:drawing>
      </w:r>
    </w:p>
    <w:p w:rsidR="005F5C3B" w:rsidRDefault="005D3C66">
      <w:pPr>
        <w:pStyle w:val="Heading1"/>
      </w:pPr>
      <w:r>
        <w:t>Overview</w:t>
      </w:r>
    </w:p>
    <w:p w:rsidR="005C5991" w:rsidRDefault="005C5991">
      <w:r>
        <w:t xml:space="preserve">To take advantage of this template’s design, use the Styles gallery on the Home tab. You can format your headings by using heading styles, or highlight important text using other styles, like Emphasis and Intense Quote. These styles come in </w:t>
      </w:r>
      <w:r>
        <w:t>formatted to look great and work together to help communicate your ideas.</w:t>
      </w:r>
    </w:p>
    <w:p w:rsidR="005D3C66" w:rsidRDefault="002C521E" w:rsidP="005D3C66">
      <w:pPr>
        <w:pStyle w:val="Heading1"/>
      </w:pPr>
      <w:r>
        <w:t>Features</w:t>
      </w:r>
    </w:p>
    <w:p w:rsidR="002C521E" w:rsidRDefault="002C521E" w:rsidP="002C521E">
      <w:pPr>
        <w:pStyle w:val="Heading2"/>
      </w:pPr>
      <w:r>
        <w:t>Roaming Settings File</w:t>
      </w:r>
    </w:p>
    <w:p w:rsidR="002C521E" w:rsidRDefault="005D3C66" w:rsidP="002C521E">
      <w:r>
        <w:t xml:space="preserve">All users will have a cloud-enabled object save. Favorites, Play time (on each channel, total), and user settings should be </w:t>
      </w:r>
      <w:r w:rsidR="002C521E">
        <w:t>saved to the cloud via the integrated ‘Roaming Profile/Save’ functionality in Windows 8.</w:t>
      </w:r>
    </w:p>
    <w:p w:rsidR="002C521E" w:rsidRDefault="002C521E" w:rsidP="002C521E">
      <w:r>
        <w:t>This covers a few scenario where this is being used.</w:t>
      </w:r>
    </w:p>
    <w:p w:rsidR="002C521E" w:rsidRDefault="005D3C66" w:rsidP="002C521E">
      <w:pPr>
        <w:pStyle w:val="ListParagraph"/>
        <w:numPr>
          <w:ilvl w:val="0"/>
          <w:numId w:val="3"/>
        </w:numPr>
      </w:pPr>
      <w:r>
        <w:t xml:space="preserve">Any channel marked as a 'favorite' </w:t>
      </w:r>
      <w:r w:rsidR="002C521E">
        <w:t>will be saved to the roaming profile.</w:t>
      </w:r>
    </w:p>
    <w:p w:rsidR="002C521E" w:rsidRDefault="002C521E" w:rsidP="002C521E">
      <w:pPr>
        <w:pStyle w:val="ListParagraph"/>
        <w:numPr>
          <w:ilvl w:val="0"/>
          <w:numId w:val="3"/>
        </w:numPr>
      </w:pPr>
      <w:r>
        <w:t>More</w:t>
      </w:r>
      <w:proofErr w:type="gramStart"/>
      <w:r>
        <w:t>..</w:t>
      </w:r>
      <w:proofErr w:type="gramEnd"/>
    </w:p>
    <w:p w:rsidR="002C521E" w:rsidRDefault="002C521E" w:rsidP="002C521E">
      <w:pPr>
        <w:pStyle w:val="Heading2"/>
      </w:pPr>
      <w:r>
        <w:t>Windows 8 Exclusive Integration</w:t>
      </w:r>
    </w:p>
    <w:p w:rsidR="002C521E" w:rsidRDefault="002C521E" w:rsidP="002C521E">
      <w:pPr>
        <w:pStyle w:val="Heading2"/>
      </w:pPr>
      <w:r>
        <w:t>Search</w:t>
      </w:r>
    </w:p>
    <w:p w:rsidR="002C521E" w:rsidRDefault="002C521E" w:rsidP="002C521E">
      <w:pPr>
        <w:pStyle w:val="Heading2"/>
      </w:pPr>
      <w:r>
        <w:t>Share</w:t>
      </w:r>
      <w:r w:rsidR="005D3C66">
        <w:t xml:space="preserve"> </w:t>
      </w:r>
    </w:p>
    <w:p w:rsidR="002C521E" w:rsidRDefault="002C521E" w:rsidP="002C521E">
      <w:pPr>
        <w:pStyle w:val="Heading2"/>
      </w:pPr>
      <w:r>
        <w:t>Play-</w:t>
      </w:r>
      <w:r w:rsidR="005D3C66">
        <w:t>To Contracts</w:t>
      </w:r>
    </w:p>
    <w:p w:rsidR="00605736" w:rsidRDefault="005D3C66" w:rsidP="00605736">
      <w:pPr>
        <w:pStyle w:val="Heading2"/>
      </w:pPr>
      <w:r>
        <w:t xml:space="preserve">Semantic Zoom </w:t>
      </w:r>
    </w:p>
    <w:p w:rsidR="0077108E" w:rsidRDefault="002C521E" w:rsidP="0077108E">
      <w:pPr>
        <w:sectPr w:rsidR="0077108E" w:rsidSect="0077108E">
          <w:type w:val="continuous"/>
          <w:pgSz w:w="12240" w:h="15840"/>
          <w:pgMar w:top="1440" w:right="1440" w:bottom="1440" w:left="1440" w:header="720" w:footer="720" w:gutter="0"/>
          <w:cols w:space="720"/>
        </w:sectPr>
      </w:pPr>
      <w:r w:rsidRPr="00605736">
        <w:t xml:space="preserve">Support for semantically zooming </w:t>
      </w:r>
      <w:r w:rsidR="00605736" w:rsidRPr="00605736">
        <w:t>on the Main Vi</w:t>
      </w:r>
      <w:r w:rsidR="0077108E">
        <w:t>ew of DI.FM.</w:t>
      </w:r>
    </w:p>
    <w:p w:rsidR="0077108E" w:rsidRDefault="0077108E" w:rsidP="0077108E">
      <w:pPr>
        <w:sectPr w:rsidR="0077108E" w:rsidSect="0077108E">
          <w:pgSz w:w="12240" w:h="15840"/>
          <w:pgMar w:top="1440" w:right="1440" w:bottom="1440" w:left="1440" w:header="720" w:footer="720" w:gutter="0"/>
          <w:cols w:space="720"/>
        </w:sectPr>
      </w:pPr>
    </w:p>
    <w:p w:rsidR="007F060A" w:rsidRDefault="0077108E" w:rsidP="0077108E">
      <w:pPr>
        <w:pStyle w:val="Heading1"/>
        <w:spacing w:before="0"/>
      </w:pPr>
      <w:r>
        <w:lastRenderedPageBreak/>
        <w:t>Application Layout &amp; Pages</w:t>
      </w:r>
    </w:p>
    <w:p w:rsidR="0077108E" w:rsidRDefault="0077108E" w:rsidP="002C521E">
      <w:pPr>
        <w:rPr>
          <w:rStyle w:val="Heading2Char"/>
        </w:rPr>
      </w:pPr>
    </w:p>
    <w:p w:rsidR="00605736" w:rsidRDefault="005D3C66" w:rsidP="002C521E">
      <w:r w:rsidRPr="00605736">
        <w:rPr>
          <w:rStyle w:val="Heading2Char"/>
        </w:rPr>
        <w:t>Main View</w:t>
      </w:r>
      <w:r>
        <w:br/>
        <w:t>Users start in DI.FM on the Main View</w:t>
      </w:r>
      <w:r w:rsidR="0077108E">
        <w:t>. This</w:t>
      </w:r>
      <w:r>
        <w:t xml:space="preserve"> view is distributed into a few sections 'Now Playing', 'Favorite Channe</w:t>
      </w:r>
      <w:r w:rsidR="0077108E">
        <w:t>ls', and 'All Radio Channels'.</w:t>
      </w:r>
    </w:p>
    <w:p w:rsidR="00605736" w:rsidRDefault="005C5991" w:rsidP="005C5991">
      <w:r>
        <w:rPr>
          <w:noProof/>
          <w:lang w:eastAsia="en-US"/>
        </w:rPr>
        <w:drawing>
          <wp:inline distT="0" distB="0" distL="0" distR="0">
            <wp:extent cx="5934075" cy="3333750"/>
            <wp:effectExtent l="0" t="0" r="9525" b="0"/>
            <wp:docPr id="8" name="Picture 8" descr="C:\Users\Austin\Desktop\main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ustin\Desktop\main_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605736">
        <w:br/>
      </w:r>
      <w:r w:rsidR="00605736">
        <w:br/>
      </w:r>
      <w:r w:rsidR="005D3C66" w:rsidRPr="00605736">
        <w:rPr>
          <w:rStyle w:val="IntenseEmphasis"/>
        </w:rPr>
        <w:t>Now Playing</w:t>
      </w:r>
      <w:r w:rsidR="005D3C66">
        <w:t xml:space="preserve"> showcases whatever is the currently playing channel in DI.FM. When no channel is currently active, then this should show th</w:t>
      </w:r>
      <w:r w:rsidR="0077108E">
        <w:t>e most recently played channel.</w:t>
      </w:r>
    </w:p>
    <w:p w:rsidR="00605736" w:rsidRDefault="005D3C66" w:rsidP="005C5991">
      <w:r w:rsidRPr="00605736">
        <w:rPr>
          <w:rStyle w:val="IntenseEmphasis"/>
        </w:rPr>
        <w:t>Favorite Channels</w:t>
      </w:r>
      <w:r>
        <w:t xml:space="preserve"> lists out all of the channels the user</w:t>
      </w:r>
      <w:r w:rsidR="0077108E">
        <w:t xml:space="preserve"> has designated as a 'favorite'. Limited to displaying 3 items on the Main View.</w:t>
      </w:r>
    </w:p>
    <w:p w:rsidR="005C5991" w:rsidRDefault="005D3C66" w:rsidP="005C5991">
      <w:r w:rsidRPr="00605736">
        <w:rPr>
          <w:rStyle w:val="IntenseEmphasis"/>
        </w:rPr>
        <w:t>All Radio Channels</w:t>
      </w:r>
      <w:r>
        <w:t xml:space="preserve"> provides a Grid list of all of the Radio Channels currently avai</w:t>
      </w:r>
      <w:r w:rsidR="0077108E">
        <w:t>lable.</w:t>
      </w:r>
    </w:p>
    <w:p w:rsidR="005C5991" w:rsidRDefault="005C5991">
      <w:r>
        <w:br w:type="page"/>
      </w:r>
    </w:p>
    <w:p w:rsidR="005C5991" w:rsidRPr="005C5991" w:rsidRDefault="005D3C66" w:rsidP="005C5991">
      <w:pPr>
        <w:pStyle w:val="Heading2"/>
      </w:pPr>
      <w:r>
        <w:lastRenderedPageBreak/>
        <w:t>Channel View</w:t>
      </w:r>
    </w:p>
    <w:p w:rsidR="005C5991" w:rsidRDefault="0077108E" w:rsidP="005C5991">
      <w:r w:rsidRPr="005C5991">
        <w:t>A page used to show a selected channel and all important information related to each channel.</w:t>
      </w:r>
      <w:r w:rsidR="005D3C66" w:rsidRPr="005C5991">
        <w:br/>
      </w:r>
      <w:r>
        <w:rPr>
          <w:noProof/>
          <w:lang w:eastAsia="en-US"/>
        </w:rPr>
        <w:drawing>
          <wp:inline distT="0" distB="0" distL="0" distR="0" wp14:anchorId="7F358571" wp14:editId="434D4122">
            <wp:extent cx="5934075" cy="3333750"/>
            <wp:effectExtent l="0" t="0" r="9525" b="0"/>
            <wp:docPr id="3" name="Picture 3" descr="C:\Users\Austin\Desktop\channe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stin\Desktop\channel_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5D3C66">
        <w:br/>
      </w:r>
      <w:r w:rsidR="005C5991">
        <w:br/>
      </w:r>
      <w:r w:rsidR="005D3C66" w:rsidRPr="005C5991">
        <w:rPr>
          <w:rStyle w:val="IntenseEmphasis"/>
        </w:rPr>
        <w:t>Now Playing</w:t>
      </w:r>
      <w:r w:rsidR="005D3C66" w:rsidRPr="005C5991">
        <w:t xml:space="preserve"> showcases the currently playing s</w:t>
      </w:r>
      <w:r w:rsidR="005C5991" w:rsidRPr="005C5991">
        <w:t>ong, and a Play/Pause button</w:t>
      </w:r>
      <w:r w:rsidR="005C5991">
        <w:t>.</w:t>
      </w:r>
    </w:p>
    <w:p w:rsidR="005C5991" w:rsidRDefault="005C5991" w:rsidP="005C5991">
      <w:proofErr w:type="spellStart"/>
      <w:r w:rsidRPr="005C5991">
        <w:rPr>
          <w:rStyle w:val="IntenseEmphasis"/>
        </w:rPr>
        <w:t>Prev</w:t>
      </w:r>
      <w:proofErr w:type="spellEnd"/>
      <w:r w:rsidRPr="005C5991">
        <w:rPr>
          <w:rStyle w:val="IntenseEmphasis"/>
        </w:rPr>
        <w:t>/Next</w:t>
      </w:r>
      <w:r w:rsidR="005D3C66" w:rsidRPr="005C5991">
        <w:rPr>
          <w:rStyle w:val="IntenseEmphasis"/>
        </w:rPr>
        <w:t xml:space="preserve"> </w:t>
      </w:r>
      <w:r w:rsidRPr="005C5991">
        <w:rPr>
          <w:rStyle w:val="IntenseEmphasis"/>
        </w:rPr>
        <w:t>Buttons</w:t>
      </w:r>
      <w:r>
        <w:t xml:space="preserve"> provide</w:t>
      </w:r>
      <w:r w:rsidR="005D3C66" w:rsidRPr="005C5991">
        <w:t xml:space="preserve"> the user the ability to view other channels near Vocal Trance, this is alphabetically determined currently, but may evolve into a </w:t>
      </w:r>
      <w:r w:rsidRPr="005C5991">
        <w:t>more dynamic/smarter system.</w:t>
      </w:r>
    </w:p>
    <w:p w:rsidR="005C5991" w:rsidRDefault="005D3C66" w:rsidP="005C5991">
      <w:r w:rsidRPr="005C5991">
        <w:rPr>
          <w:rStyle w:val="IntenseEmphasis"/>
        </w:rPr>
        <w:t>Track History</w:t>
      </w:r>
      <w:r w:rsidRPr="005C5991">
        <w:t xml:space="preserve"> is a section that simply lists the previous tracks that have played on this Channel, with the Arrow in the top Right of this section being clickable to load 5 even older</w:t>
      </w:r>
      <w:r w:rsidR="005C5991" w:rsidRPr="005C5991">
        <w:t xml:space="preserve"> tracks (6, 7, 8, 9 and 10).</w:t>
      </w:r>
    </w:p>
    <w:p w:rsidR="005D3C66" w:rsidRDefault="005C5991" w:rsidP="005C5991">
      <w:r>
        <w:br w:type="page"/>
      </w:r>
      <w:r w:rsidR="0077108E">
        <w:rPr>
          <w:rStyle w:val="Heading2Char"/>
        </w:rPr>
        <w:lastRenderedPageBreak/>
        <w:t>Snap View</w:t>
      </w:r>
      <w:r w:rsidR="005D3C66">
        <w:br/>
      </w:r>
      <w:bookmarkStart w:id="0" w:name="_GoBack"/>
      <w:r w:rsidR="005D3C66">
        <w:t>At any given time the user should be able to load a Snap View of DI.FM. This is simple a constrained view of the Channel and Main View, but should not limit functionality.</w:t>
      </w:r>
      <w:bookmarkEnd w:id="0"/>
      <w:r w:rsidR="005D3C66">
        <w:br/>
      </w:r>
      <w:r>
        <w:rPr>
          <w:noProof/>
          <w:lang w:eastAsia="en-US"/>
        </w:rPr>
        <w:drawing>
          <wp:inline distT="0" distB="0" distL="0" distR="0">
            <wp:extent cx="5934075" cy="3333750"/>
            <wp:effectExtent l="0" t="0" r="9525" b="0"/>
            <wp:docPr id="4" name="Picture 4" descr="C:\Users\Austin\Desktop\snapped_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stin\Desktop\snapped_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D3C66" w:rsidRDefault="005D3C66" w:rsidP="005D3C66">
      <w:pPr>
        <w:pStyle w:val="Heading1"/>
      </w:pPr>
      <w:r>
        <w:t>Other…</w:t>
      </w:r>
    </w:p>
    <w:p w:rsidR="005D3C66" w:rsidRDefault="0077108E" w:rsidP="005D3C66">
      <w:r>
        <w:t>Information not available yet.</w:t>
      </w:r>
    </w:p>
    <w:p w:rsidR="005D3C66" w:rsidRDefault="005D3C66" w:rsidP="005D3C66">
      <w:pPr>
        <w:pStyle w:val="Heading1"/>
      </w:pPr>
      <w:r>
        <w:t>References</w:t>
      </w:r>
    </w:p>
    <w:p w:rsidR="005D3C66" w:rsidRPr="005D3C66" w:rsidRDefault="002C521E" w:rsidP="005D3C66">
      <w:r>
        <w:t>http://msdn.microsoft.com/e</w:t>
      </w:r>
      <w:r>
        <w:t>n-us/windows/apps/hh852650.aspx</w:t>
      </w:r>
    </w:p>
    <w:p w:rsidR="005D3C66" w:rsidRDefault="005D3C66" w:rsidP="005D3C66"/>
    <w:sectPr w:rsidR="005D3C66" w:rsidSect="00605736">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C5290"/>
    <w:multiLevelType w:val="hybridMultilevel"/>
    <w:tmpl w:val="3FD41FF4"/>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
    <w:nsid w:val="7B70594B"/>
    <w:multiLevelType w:val="hybridMultilevel"/>
    <w:tmpl w:val="B0BC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643DE0"/>
    <w:multiLevelType w:val="hybridMultilevel"/>
    <w:tmpl w:val="E5F0A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C66"/>
    <w:rsid w:val="002C521E"/>
    <w:rsid w:val="005C5991"/>
    <w:rsid w:val="005D3C66"/>
    <w:rsid w:val="005F5C3B"/>
    <w:rsid w:val="00605736"/>
    <w:rsid w:val="0077108E"/>
    <w:rsid w:val="007F060A"/>
    <w:rsid w:val="00B10247"/>
    <w:rsid w:val="00FF5F87"/>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A7150D-C0FE-419B-859B-F2B52F90E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5D3C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C66"/>
    <w:rPr>
      <w:rFonts w:ascii="Segoe UI" w:hAnsi="Segoe UI" w:cs="Segoe UI"/>
      <w:sz w:val="18"/>
      <w:szCs w:val="18"/>
    </w:rPr>
  </w:style>
  <w:style w:type="character" w:styleId="Hyperlink">
    <w:name w:val="Hyperlink"/>
    <w:basedOn w:val="DefaultParagraphFont"/>
    <w:uiPriority w:val="99"/>
    <w:unhideWhenUsed/>
    <w:rsid w:val="005D3C66"/>
    <w:rPr>
      <w:color w:val="99CA3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AppData\Roaming\Microsoft\Templates\Facet%20design%20(blank).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Facet design (blank).dotx</Template>
  <TotalTime>80</TotalTime>
  <Pages>4</Pages>
  <Words>350</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Austin Kettner</dc:creator>
  <cp:keywords/>
  <cp:lastModifiedBy>Austin Kettner</cp:lastModifiedBy>
  <cp:revision>2</cp:revision>
  <dcterms:created xsi:type="dcterms:W3CDTF">2013-02-12T20:52:00Z</dcterms:created>
  <dcterms:modified xsi:type="dcterms:W3CDTF">2013-02-12T22:12:00Z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